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952" w:rsidRDefault="00274952" w:rsidP="00274952">
      <w:pPr>
        <w:pStyle w:val="Title"/>
        <w:ind w:left="2880" w:firstLine="720"/>
        <w:jc w:val="center"/>
        <w:rPr>
          <w:sz w:val="40"/>
        </w:rPr>
      </w:pPr>
      <w:r w:rsidRPr="00274952">
        <w:rPr>
          <w:sz w:val="40"/>
        </w:rPr>
        <w:t xml:space="preserve">Inventory Management System </w:t>
      </w:r>
    </w:p>
    <w:p w:rsidR="00B46725" w:rsidRPr="00274952" w:rsidRDefault="00274952" w:rsidP="00274952">
      <w:pPr>
        <w:pStyle w:val="Title"/>
        <w:ind w:left="2880" w:firstLine="720"/>
        <w:jc w:val="center"/>
        <w:rPr>
          <w:sz w:val="40"/>
        </w:rPr>
      </w:pPr>
      <w:r>
        <w:rPr>
          <w:sz w:val="40"/>
        </w:rPr>
        <w:t>[</w:t>
      </w:r>
      <w:r w:rsidRPr="00274952">
        <w:rPr>
          <w:sz w:val="40"/>
        </w:rPr>
        <w:t>Report</w:t>
      </w:r>
      <w:r>
        <w:rPr>
          <w:sz w:val="40"/>
        </w:rPr>
        <w:t>]</w:t>
      </w:r>
    </w:p>
    <w:p w:rsidR="00B46725" w:rsidRDefault="00B46725" w:rsidP="00274952">
      <w:pPr>
        <w:pStyle w:val="ContactHeading"/>
        <w:ind w:left="4500"/>
      </w:pPr>
      <w:r w:rsidRPr="00274952">
        <w:t>By</w:t>
      </w:r>
    </w:p>
    <w:p w:rsidR="00B46725" w:rsidRDefault="00274952" w:rsidP="00274952">
      <w:pPr>
        <w:pStyle w:val="ContactInfo"/>
        <w:ind w:left="4500"/>
      </w:pPr>
      <w:proofErr w:type="spellStart"/>
      <w:r>
        <w:t>Talha</w:t>
      </w:r>
      <w:proofErr w:type="spellEnd"/>
      <w:r>
        <w:t xml:space="preserve"> </w:t>
      </w:r>
      <w:proofErr w:type="spellStart"/>
      <w:r>
        <w:t>Saleem</w:t>
      </w:r>
      <w:proofErr w:type="spellEnd"/>
      <w:r>
        <w:t xml:space="preserve">, </w:t>
      </w:r>
      <w:proofErr w:type="spellStart"/>
      <w:r>
        <w:t>Owais</w:t>
      </w:r>
      <w:proofErr w:type="spellEnd"/>
      <w:r>
        <w:t xml:space="preserve"> Uddin </w:t>
      </w:r>
      <w:proofErr w:type="spellStart"/>
      <w:r>
        <w:t>Gilani</w:t>
      </w:r>
      <w:proofErr w:type="spellEnd"/>
      <w:r>
        <w:t xml:space="preserve"> &amp; </w:t>
      </w:r>
      <w:proofErr w:type="spellStart"/>
      <w:r>
        <w:t>Owais</w:t>
      </w:r>
      <w:proofErr w:type="spellEnd"/>
      <w:r>
        <w:t xml:space="preserve"> </w:t>
      </w:r>
      <w:proofErr w:type="spellStart"/>
      <w:r>
        <w:t>Karni</w:t>
      </w:r>
      <w:proofErr w:type="spellEnd"/>
    </w:p>
    <w:p w:rsidR="00274952" w:rsidRDefault="00274952" w:rsidP="00274952">
      <w:pPr>
        <w:pStyle w:val="ContactInfo"/>
        <w:ind w:left="4500"/>
      </w:pPr>
      <w:r>
        <w:t>[B13101154], [B13101107] &amp; [B13101106]</w:t>
      </w:r>
    </w:p>
    <w:p w:rsidR="003C1E78" w:rsidRDefault="00D675E0" w:rsidP="00274952">
      <w:pPr>
        <w:pStyle w:val="ContactInfo"/>
        <w:ind w:left="4500"/>
      </w:pPr>
      <w:sdt>
        <w:sdtPr>
          <w:alias w:val="Course Title:"/>
          <w:tag w:val="Course Title:"/>
          <w:id w:val="-1174801686"/>
          <w:placeholder>
            <w:docPart w:val="2F90F34506864452BEAC58C8B6094B12"/>
          </w:placeholder>
          <w:temporary/>
          <w:showingPlcHdr/>
          <w15:appearance w15:val="hidden"/>
        </w:sdtPr>
        <w:sdtEndPr/>
        <w:sdtContent>
          <w:r w:rsidR="003C1E78">
            <w:t>Course Title</w:t>
          </w:r>
        </w:sdtContent>
      </w:sdt>
      <w:r w:rsidR="00274952">
        <w:t>: Internet Application Development</w:t>
      </w:r>
    </w:p>
    <w:p w:rsidR="003C1E78" w:rsidRDefault="00D675E0" w:rsidP="00274952">
      <w:pPr>
        <w:pStyle w:val="ContactInfo"/>
        <w:ind w:left="4500"/>
      </w:pPr>
      <w:sdt>
        <w:sdtPr>
          <w:alias w:val="Teacher’s Name:"/>
          <w:tag w:val="Teacher’s Name:"/>
          <w:id w:val="-1418863600"/>
          <w:placeholder>
            <w:docPart w:val="71D6EE662B7E4DDA960EDB2F753BE0B3"/>
          </w:placeholder>
          <w:temporary/>
          <w:showingPlcHdr/>
          <w15:appearance w15:val="hidden"/>
        </w:sdtPr>
        <w:sdtEndPr/>
        <w:sdtContent>
          <w:r w:rsidR="003C1E78">
            <w:t>Teacher’s Name</w:t>
          </w:r>
        </w:sdtContent>
      </w:sdt>
      <w:r w:rsidR="00274952">
        <w:t xml:space="preserve">: Sir </w:t>
      </w:r>
      <w:proofErr w:type="spellStart"/>
      <w:r w:rsidR="00274952">
        <w:t>Usama</w:t>
      </w:r>
      <w:proofErr w:type="spellEnd"/>
      <w:r w:rsidR="00274952">
        <w:t xml:space="preserve"> </w:t>
      </w:r>
      <w:proofErr w:type="spellStart"/>
      <w:r w:rsidR="00274952">
        <w:t>Ayaz</w:t>
      </w:r>
      <w:proofErr w:type="spellEnd"/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color w:val="auto"/>
        </w:rPr>
        <w:id w:val="7556392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74952" w:rsidRDefault="00274952">
          <w:pPr>
            <w:pStyle w:val="TOCHeading"/>
          </w:pPr>
          <w:r>
            <w:t>Table of Contents</w:t>
          </w:r>
        </w:p>
        <w:p w:rsidR="005F4F62" w:rsidRDefault="00274952">
          <w:pPr>
            <w:pStyle w:val="TOC1"/>
            <w:tabs>
              <w:tab w:val="right" w:pos="872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630997" w:history="1">
            <w:r w:rsidR="005F4F62" w:rsidRPr="007129B1">
              <w:rPr>
                <w:rStyle w:val="Hyperlink"/>
                <w:noProof/>
              </w:rPr>
              <w:t>Project Requirements</w:t>
            </w:r>
            <w:r w:rsidR="005F4F62">
              <w:rPr>
                <w:noProof/>
                <w:webHidden/>
              </w:rPr>
              <w:tab/>
            </w:r>
            <w:r w:rsidR="005F4F62">
              <w:rPr>
                <w:noProof/>
                <w:webHidden/>
              </w:rPr>
              <w:fldChar w:fldCharType="begin"/>
            </w:r>
            <w:r w:rsidR="005F4F62">
              <w:rPr>
                <w:noProof/>
                <w:webHidden/>
              </w:rPr>
              <w:instrText xml:space="preserve"> PAGEREF _Toc487630997 \h </w:instrText>
            </w:r>
            <w:r w:rsidR="005F4F62">
              <w:rPr>
                <w:noProof/>
                <w:webHidden/>
              </w:rPr>
            </w:r>
            <w:r w:rsidR="005F4F62">
              <w:rPr>
                <w:noProof/>
                <w:webHidden/>
              </w:rPr>
              <w:fldChar w:fldCharType="separate"/>
            </w:r>
            <w:r w:rsidR="005F4F62">
              <w:rPr>
                <w:noProof/>
                <w:webHidden/>
              </w:rPr>
              <w:t>2</w:t>
            </w:r>
            <w:r w:rsidR="005F4F62">
              <w:rPr>
                <w:noProof/>
                <w:webHidden/>
              </w:rPr>
              <w:fldChar w:fldCharType="end"/>
            </w:r>
          </w:hyperlink>
        </w:p>
        <w:p w:rsidR="005F4F62" w:rsidRDefault="00D675E0">
          <w:pPr>
            <w:pStyle w:val="TOC1"/>
            <w:tabs>
              <w:tab w:val="right" w:pos="8720"/>
            </w:tabs>
            <w:rPr>
              <w:noProof/>
              <w:lang w:eastAsia="en-US"/>
            </w:rPr>
          </w:pPr>
          <w:hyperlink w:anchor="_Toc487630998" w:history="1">
            <w:r w:rsidR="005F4F62" w:rsidRPr="007129B1">
              <w:rPr>
                <w:rStyle w:val="Hyperlink"/>
                <w:noProof/>
              </w:rPr>
              <w:t>Entity Relationship Diagram</w:t>
            </w:r>
            <w:r w:rsidR="005F4F62">
              <w:rPr>
                <w:noProof/>
                <w:webHidden/>
              </w:rPr>
              <w:tab/>
            </w:r>
            <w:r w:rsidR="005F4F62">
              <w:rPr>
                <w:noProof/>
                <w:webHidden/>
              </w:rPr>
              <w:fldChar w:fldCharType="begin"/>
            </w:r>
            <w:r w:rsidR="005F4F62">
              <w:rPr>
                <w:noProof/>
                <w:webHidden/>
              </w:rPr>
              <w:instrText xml:space="preserve"> PAGEREF _Toc487630998 \h </w:instrText>
            </w:r>
            <w:r w:rsidR="005F4F62">
              <w:rPr>
                <w:noProof/>
                <w:webHidden/>
              </w:rPr>
            </w:r>
            <w:r w:rsidR="005F4F62">
              <w:rPr>
                <w:noProof/>
                <w:webHidden/>
              </w:rPr>
              <w:fldChar w:fldCharType="separate"/>
            </w:r>
            <w:r w:rsidR="005F4F62">
              <w:rPr>
                <w:noProof/>
                <w:webHidden/>
              </w:rPr>
              <w:t>2</w:t>
            </w:r>
            <w:r w:rsidR="005F4F62">
              <w:rPr>
                <w:noProof/>
                <w:webHidden/>
              </w:rPr>
              <w:fldChar w:fldCharType="end"/>
            </w:r>
          </w:hyperlink>
        </w:p>
        <w:p w:rsidR="005F4F62" w:rsidRDefault="00D675E0">
          <w:pPr>
            <w:pStyle w:val="TOC1"/>
            <w:tabs>
              <w:tab w:val="right" w:pos="8720"/>
            </w:tabs>
            <w:rPr>
              <w:noProof/>
              <w:lang w:eastAsia="en-US"/>
            </w:rPr>
          </w:pPr>
          <w:hyperlink w:anchor="_Toc487630999" w:history="1">
            <w:r w:rsidR="005F4F62" w:rsidRPr="007129B1">
              <w:rPr>
                <w:rStyle w:val="Hyperlink"/>
                <w:noProof/>
              </w:rPr>
              <w:t>Data Flow Diagram</w:t>
            </w:r>
            <w:r w:rsidR="005F4F62">
              <w:rPr>
                <w:noProof/>
                <w:webHidden/>
              </w:rPr>
              <w:tab/>
            </w:r>
            <w:r w:rsidR="005F4F62">
              <w:rPr>
                <w:noProof/>
                <w:webHidden/>
              </w:rPr>
              <w:fldChar w:fldCharType="begin"/>
            </w:r>
            <w:r w:rsidR="005F4F62">
              <w:rPr>
                <w:noProof/>
                <w:webHidden/>
              </w:rPr>
              <w:instrText xml:space="preserve"> PAGEREF _Toc487630999 \h </w:instrText>
            </w:r>
            <w:r w:rsidR="005F4F62">
              <w:rPr>
                <w:noProof/>
                <w:webHidden/>
              </w:rPr>
            </w:r>
            <w:r w:rsidR="005F4F62">
              <w:rPr>
                <w:noProof/>
                <w:webHidden/>
              </w:rPr>
              <w:fldChar w:fldCharType="separate"/>
            </w:r>
            <w:r w:rsidR="005F4F62">
              <w:rPr>
                <w:noProof/>
                <w:webHidden/>
              </w:rPr>
              <w:t>3</w:t>
            </w:r>
            <w:r w:rsidR="005F4F62">
              <w:rPr>
                <w:noProof/>
                <w:webHidden/>
              </w:rPr>
              <w:fldChar w:fldCharType="end"/>
            </w:r>
          </w:hyperlink>
        </w:p>
        <w:p w:rsidR="005F4F62" w:rsidRDefault="00D675E0">
          <w:pPr>
            <w:pStyle w:val="TOC1"/>
            <w:tabs>
              <w:tab w:val="right" w:pos="8720"/>
            </w:tabs>
            <w:rPr>
              <w:noProof/>
              <w:lang w:eastAsia="en-US"/>
            </w:rPr>
          </w:pPr>
          <w:hyperlink w:anchor="_Toc487631000" w:history="1">
            <w:r w:rsidR="005F4F62" w:rsidRPr="007129B1">
              <w:rPr>
                <w:rStyle w:val="Hyperlink"/>
                <w:noProof/>
              </w:rPr>
              <w:t>Architecture Diagram</w:t>
            </w:r>
            <w:r w:rsidR="005F4F62">
              <w:rPr>
                <w:noProof/>
                <w:webHidden/>
              </w:rPr>
              <w:tab/>
            </w:r>
            <w:r w:rsidR="005F4F62">
              <w:rPr>
                <w:noProof/>
                <w:webHidden/>
              </w:rPr>
              <w:fldChar w:fldCharType="begin"/>
            </w:r>
            <w:r w:rsidR="005F4F62">
              <w:rPr>
                <w:noProof/>
                <w:webHidden/>
              </w:rPr>
              <w:instrText xml:space="preserve"> PAGEREF _Toc487631000 \h </w:instrText>
            </w:r>
            <w:r w:rsidR="005F4F62">
              <w:rPr>
                <w:noProof/>
                <w:webHidden/>
              </w:rPr>
            </w:r>
            <w:r w:rsidR="005F4F62">
              <w:rPr>
                <w:noProof/>
                <w:webHidden/>
              </w:rPr>
              <w:fldChar w:fldCharType="separate"/>
            </w:r>
            <w:r w:rsidR="005F4F62">
              <w:rPr>
                <w:noProof/>
                <w:webHidden/>
              </w:rPr>
              <w:t>4</w:t>
            </w:r>
            <w:r w:rsidR="005F4F62">
              <w:rPr>
                <w:noProof/>
                <w:webHidden/>
              </w:rPr>
              <w:fldChar w:fldCharType="end"/>
            </w:r>
          </w:hyperlink>
        </w:p>
        <w:p w:rsidR="005F4F62" w:rsidRDefault="00D675E0">
          <w:pPr>
            <w:pStyle w:val="TOC1"/>
            <w:tabs>
              <w:tab w:val="right" w:pos="8720"/>
            </w:tabs>
            <w:rPr>
              <w:noProof/>
              <w:lang w:eastAsia="en-US"/>
            </w:rPr>
          </w:pPr>
          <w:hyperlink w:anchor="_Toc487631001" w:history="1">
            <w:r w:rsidR="005F4F62" w:rsidRPr="007129B1">
              <w:rPr>
                <w:rStyle w:val="Hyperlink"/>
                <w:noProof/>
              </w:rPr>
              <w:t>UML Case Diagram</w:t>
            </w:r>
            <w:r w:rsidR="005F4F62">
              <w:rPr>
                <w:noProof/>
                <w:webHidden/>
              </w:rPr>
              <w:tab/>
            </w:r>
            <w:r w:rsidR="005F4F62">
              <w:rPr>
                <w:noProof/>
                <w:webHidden/>
              </w:rPr>
              <w:fldChar w:fldCharType="begin"/>
            </w:r>
            <w:r w:rsidR="005F4F62">
              <w:rPr>
                <w:noProof/>
                <w:webHidden/>
              </w:rPr>
              <w:instrText xml:space="preserve"> PAGEREF _Toc487631001 \h </w:instrText>
            </w:r>
            <w:r w:rsidR="005F4F62">
              <w:rPr>
                <w:noProof/>
                <w:webHidden/>
              </w:rPr>
            </w:r>
            <w:r w:rsidR="005F4F62">
              <w:rPr>
                <w:noProof/>
                <w:webHidden/>
              </w:rPr>
              <w:fldChar w:fldCharType="separate"/>
            </w:r>
            <w:r w:rsidR="005F4F62">
              <w:rPr>
                <w:noProof/>
                <w:webHidden/>
              </w:rPr>
              <w:t>4</w:t>
            </w:r>
            <w:r w:rsidR="005F4F62">
              <w:rPr>
                <w:noProof/>
                <w:webHidden/>
              </w:rPr>
              <w:fldChar w:fldCharType="end"/>
            </w:r>
          </w:hyperlink>
        </w:p>
        <w:p w:rsidR="005F4F62" w:rsidRDefault="00D675E0">
          <w:pPr>
            <w:pStyle w:val="TOC1"/>
            <w:tabs>
              <w:tab w:val="right" w:pos="8720"/>
            </w:tabs>
            <w:rPr>
              <w:noProof/>
              <w:lang w:eastAsia="en-US"/>
            </w:rPr>
          </w:pPr>
          <w:hyperlink w:anchor="_Toc487631002" w:history="1">
            <w:r w:rsidR="005F4F62" w:rsidRPr="007129B1">
              <w:rPr>
                <w:rStyle w:val="Hyperlink"/>
                <w:noProof/>
              </w:rPr>
              <w:t>Instructions To deploy</w:t>
            </w:r>
            <w:r w:rsidR="005F4F62">
              <w:rPr>
                <w:noProof/>
                <w:webHidden/>
              </w:rPr>
              <w:tab/>
            </w:r>
            <w:r w:rsidR="005F4F62">
              <w:rPr>
                <w:noProof/>
                <w:webHidden/>
              </w:rPr>
              <w:fldChar w:fldCharType="begin"/>
            </w:r>
            <w:r w:rsidR="005F4F62">
              <w:rPr>
                <w:noProof/>
                <w:webHidden/>
              </w:rPr>
              <w:instrText xml:space="preserve"> PAGEREF _Toc487631002 \h </w:instrText>
            </w:r>
            <w:r w:rsidR="005F4F62">
              <w:rPr>
                <w:noProof/>
                <w:webHidden/>
              </w:rPr>
            </w:r>
            <w:r w:rsidR="005F4F62">
              <w:rPr>
                <w:noProof/>
                <w:webHidden/>
              </w:rPr>
              <w:fldChar w:fldCharType="separate"/>
            </w:r>
            <w:r w:rsidR="005F4F62">
              <w:rPr>
                <w:noProof/>
                <w:webHidden/>
              </w:rPr>
              <w:t>5</w:t>
            </w:r>
            <w:r w:rsidR="005F4F62">
              <w:rPr>
                <w:noProof/>
                <w:webHidden/>
              </w:rPr>
              <w:fldChar w:fldCharType="end"/>
            </w:r>
          </w:hyperlink>
        </w:p>
        <w:p w:rsidR="005F4F62" w:rsidRDefault="00D675E0">
          <w:pPr>
            <w:pStyle w:val="TOC1"/>
            <w:tabs>
              <w:tab w:val="right" w:pos="8720"/>
            </w:tabs>
            <w:rPr>
              <w:noProof/>
              <w:lang w:eastAsia="en-US"/>
            </w:rPr>
          </w:pPr>
          <w:hyperlink w:anchor="_Toc487631003" w:history="1">
            <w:r w:rsidR="005F4F62" w:rsidRPr="007129B1">
              <w:rPr>
                <w:rStyle w:val="Hyperlink"/>
                <w:noProof/>
              </w:rPr>
              <w:t>Git Repositories</w:t>
            </w:r>
            <w:r w:rsidR="005F4F62">
              <w:rPr>
                <w:noProof/>
                <w:webHidden/>
              </w:rPr>
              <w:tab/>
            </w:r>
            <w:r w:rsidR="005F4F62">
              <w:rPr>
                <w:noProof/>
                <w:webHidden/>
              </w:rPr>
              <w:fldChar w:fldCharType="begin"/>
            </w:r>
            <w:r w:rsidR="005F4F62">
              <w:rPr>
                <w:noProof/>
                <w:webHidden/>
              </w:rPr>
              <w:instrText xml:space="preserve"> PAGEREF _Toc487631003 \h </w:instrText>
            </w:r>
            <w:r w:rsidR="005F4F62">
              <w:rPr>
                <w:noProof/>
                <w:webHidden/>
              </w:rPr>
            </w:r>
            <w:r w:rsidR="005F4F62">
              <w:rPr>
                <w:noProof/>
                <w:webHidden/>
              </w:rPr>
              <w:fldChar w:fldCharType="separate"/>
            </w:r>
            <w:r w:rsidR="005F4F62">
              <w:rPr>
                <w:noProof/>
                <w:webHidden/>
              </w:rPr>
              <w:t>5</w:t>
            </w:r>
            <w:r w:rsidR="005F4F62">
              <w:rPr>
                <w:noProof/>
                <w:webHidden/>
              </w:rPr>
              <w:fldChar w:fldCharType="end"/>
            </w:r>
          </w:hyperlink>
        </w:p>
        <w:p w:rsidR="005F4F62" w:rsidRDefault="00D675E0">
          <w:pPr>
            <w:pStyle w:val="TOC1"/>
            <w:tabs>
              <w:tab w:val="right" w:pos="8720"/>
            </w:tabs>
            <w:rPr>
              <w:noProof/>
              <w:lang w:eastAsia="en-US"/>
            </w:rPr>
          </w:pPr>
          <w:hyperlink w:anchor="_Toc487631004" w:history="1">
            <w:r w:rsidR="005F4F62">
              <w:rPr>
                <w:rStyle w:val="Hyperlink"/>
                <w:noProof/>
              </w:rPr>
              <w:t>Source Co</w:t>
            </w:r>
            <w:r w:rsidR="005F4F62" w:rsidRPr="007129B1">
              <w:rPr>
                <w:rStyle w:val="Hyperlink"/>
                <w:noProof/>
              </w:rPr>
              <w:t>de Documentation</w:t>
            </w:r>
            <w:r w:rsidR="005F4F62">
              <w:rPr>
                <w:noProof/>
                <w:webHidden/>
              </w:rPr>
              <w:tab/>
            </w:r>
            <w:r w:rsidR="005F4F62">
              <w:rPr>
                <w:noProof/>
                <w:webHidden/>
              </w:rPr>
              <w:fldChar w:fldCharType="begin"/>
            </w:r>
            <w:r w:rsidR="005F4F62">
              <w:rPr>
                <w:noProof/>
                <w:webHidden/>
              </w:rPr>
              <w:instrText xml:space="preserve"> PAGEREF _Toc487631004 \h </w:instrText>
            </w:r>
            <w:r w:rsidR="005F4F62">
              <w:rPr>
                <w:noProof/>
                <w:webHidden/>
              </w:rPr>
            </w:r>
            <w:r w:rsidR="005F4F62">
              <w:rPr>
                <w:noProof/>
                <w:webHidden/>
              </w:rPr>
              <w:fldChar w:fldCharType="separate"/>
            </w:r>
            <w:r w:rsidR="005F4F62">
              <w:rPr>
                <w:noProof/>
                <w:webHidden/>
              </w:rPr>
              <w:t>5</w:t>
            </w:r>
            <w:r w:rsidR="005F4F62">
              <w:rPr>
                <w:noProof/>
                <w:webHidden/>
              </w:rPr>
              <w:fldChar w:fldCharType="end"/>
            </w:r>
          </w:hyperlink>
        </w:p>
        <w:p w:rsidR="005F4F62" w:rsidRDefault="00D675E0">
          <w:pPr>
            <w:pStyle w:val="TOC1"/>
            <w:tabs>
              <w:tab w:val="right" w:pos="8720"/>
            </w:tabs>
            <w:rPr>
              <w:noProof/>
              <w:lang w:eastAsia="en-US"/>
            </w:rPr>
          </w:pPr>
          <w:hyperlink w:anchor="_Toc487631005" w:history="1">
            <w:r w:rsidR="005F4F62" w:rsidRPr="007129B1">
              <w:rPr>
                <w:rStyle w:val="Hyperlink"/>
                <w:noProof/>
              </w:rPr>
              <w:t>API Documentation</w:t>
            </w:r>
            <w:r w:rsidR="005F4F62">
              <w:rPr>
                <w:noProof/>
                <w:webHidden/>
              </w:rPr>
              <w:tab/>
            </w:r>
            <w:r w:rsidR="005F4F62">
              <w:rPr>
                <w:noProof/>
                <w:webHidden/>
              </w:rPr>
              <w:fldChar w:fldCharType="begin"/>
            </w:r>
            <w:r w:rsidR="005F4F62">
              <w:rPr>
                <w:noProof/>
                <w:webHidden/>
              </w:rPr>
              <w:instrText xml:space="preserve"> PAGEREF _Toc487631005 \h </w:instrText>
            </w:r>
            <w:r w:rsidR="005F4F62">
              <w:rPr>
                <w:noProof/>
                <w:webHidden/>
              </w:rPr>
            </w:r>
            <w:r w:rsidR="005F4F62">
              <w:rPr>
                <w:noProof/>
                <w:webHidden/>
              </w:rPr>
              <w:fldChar w:fldCharType="separate"/>
            </w:r>
            <w:r w:rsidR="005F4F62">
              <w:rPr>
                <w:noProof/>
                <w:webHidden/>
              </w:rPr>
              <w:t>5</w:t>
            </w:r>
            <w:r w:rsidR="005F4F62">
              <w:rPr>
                <w:noProof/>
                <w:webHidden/>
              </w:rPr>
              <w:fldChar w:fldCharType="end"/>
            </w:r>
          </w:hyperlink>
        </w:p>
        <w:p w:rsidR="005F4F62" w:rsidRDefault="00D675E0">
          <w:pPr>
            <w:pStyle w:val="TOC1"/>
            <w:tabs>
              <w:tab w:val="right" w:pos="8720"/>
            </w:tabs>
            <w:rPr>
              <w:noProof/>
              <w:lang w:eastAsia="en-US"/>
            </w:rPr>
          </w:pPr>
          <w:hyperlink w:anchor="_Toc487631006" w:history="1">
            <w:r w:rsidR="005F4F62" w:rsidRPr="007129B1">
              <w:rPr>
                <w:rStyle w:val="Hyperlink"/>
                <w:noProof/>
              </w:rPr>
              <w:t>Members Contribution</w:t>
            </w:r>
            <w:r w:rsidR="005F4F62">
              <w:rPr>
                <w:noProof/>
                <w:webHidden/>
              </w:rPr>
              <w:tab/>
            </w:r>
            <w:r w:rsidR="005F4F62">
              <w:rPr>
                <w:noProof/>
                <w:webHidden/>
              </w:rPr>
              <w:fldChar w:fldCharType="begin"/>
            </w:r>
            <w:r w:rsidR="005F4F62">
              <w:rPr>
                <w:noProof/>
                <w:webHidden/>
              </w:rPr>
              <w:instrText xml:space="preserve"> PAGEREF _Toc487631006 \h </w:instrText>
            </w:r>
            <w:r w:rsidR="005F4F62">
              <w:rPr>
                <w:noProof/>
                <w:webHidden/>
              </w:rPr>
            </w:r>
            <w:r w:rsidR="005F4F62">
              <w:rPr>
                <w:noProof/>
                <w:webHidden/>
              </w:rPr>
              <w:fldChar w:fldCharType="separate"/>
            </w:r>
            <w:r w:rsidR="005F4F62">
              <w:rPr>
                <w:noProof/>
                <w:webHidden/>
              </w:rPr>
              <w:t>6</w:t>
            </w:r>
            <w:r w:rsidR="005F4F62">
              <w:rPr>
                <w:noProof/>
                <w:webHidden/>
              </w:rPr>
              <w:fldChar w:fldCharType="end"/>
            </w:r>
          </w:hyperlink>
        </w:p>
        <w:p w:rsidR="00274952" w:rsidRDefault="00274952" w:rsidP="00F777B8">
          <w:pPr>
            <w:tabs>
              <w:tab w:val="center" w:pos="4365"/>
            </w:tabs>
          </w:pPr>
          <w:r>
            <w:rPr>
              <w:b/>
              <w:bCs/>
              <w:noProof/>
            </w:rPr>
            <w:fldChar w:fldCharType="end"/>
          </w:r>
          <w:r w:rsidR="00F777B8">
            <w:rPr>
              <w:b/>
              <w:bCs/>
              <w:noProof/>
            </w:rPr>
            <w:tab/>
          </w:r>
        </w:p>
      </w:sdtContent>
    </w:sdt>
    <w:p w:rsidR="00274952" w:rsidRDefault="00274952"/>
    <w:p w:rsidR="00274952" w:rsidRPr="00274952" w:rsidRDefault="00274952" w:rsidP="00274952"/>
    <w:p w:rsidR="00274952" w:rsidRPr="00274952" w:rsidRDefault="00274952" w:rsidP="00274952"/>
    <w:p w:rsidR="00274952" w:rsidRPr="00274952" w:rsidRDefault="00274952" w:rsidP="00274952"/>
    <w:p w:rsidR="00274952" w:rsidRPr="00274952" w:rsidRDefault="00274952" w:rsidP="00274952"/>
    <w:p w:rsidR="00274952" w:rsidRPr="00274952" w:rsidRDefault="00274952" w:rsidP="00274952"/>
    <w:p w:rsidR="00274952" w:rsidRPr="00274952" w:rsidRDefault="00274952" w:rsidP="00274952"/>
    <w:p w:rsidR="00274952" w:rsidRPr="00274952" w:rsidRDefault="00274952" w:rsidP="00274952"/>
    <w:p w:rsidR="00274952" w:rsidRPr="00274952" w:rsidRDefault="00274952" w:rsidP="00274952"/>
    <w:p w:rsidR="00274952" w:rsidRPr="00274952" w:rsidRDefault="00274952" w:rsidP="00274952"/>
    <w:p w:rsidR="00274952" w:rsidRPr="00274952" w:rsidRDefault="00274952" w:rsidP="00274952"/>
    <w:p w:rsidR="00274952" w:rsidRPr="00274952" w:rsidRDefault="00274952" w:rsidP="00274952"/>
    <w:p w:rsidR="00274952" w:rsidRPr="00274952" w:rsidRDefault="00274952" w:rsidP="00274952"/>
    <w:p w:rsidR="00274952" w:rsidRPr="00274952" w:rsidRDefault="00274952" w:rsidP="00274952"/>
    <w:p w:rsidR="00274952" w:rsidRPr="00274952" w:rsidRDefault="00274952" w:rsidP="00274952"/>
    <w:p w:rsidR="00274952" w:rsidRPr="00274952" w:rsidRDefault="00274952" w:rsidP="00274952"/>
    <w:p w:rsidR="00274952" w:rsidRPr="00274952" w:rsidRDefault="00274952" w:rsidP="00274952"/>
    <w:p w:rsidR="00274952" w:rsidRPr="00274952" w:rsidRDefault="00274952" w:rsidP="00274952"/>
    <w:p w:rsidR="00274952" w:rsidRDefault="00274952" w:rsidP="005F4F62"/>
    <w:p w:rsidR="00274952" w:rsidRDefault="00F777B8" w:rsidP="00F777B8">
      <w:pPr>
        <w:pStyle w:val="Heading1"/>
      </w:pPr>
      <w:bookmarkStart w:id="0" w:name="_Toc487630997"/>
      <w:r>
        <w:lastRenderedPageBreak/>
        <w:t>Project Requirements</w:t>
      </w:r>
      <w:bookmarkEnd w:id="0"/>
    </w:p>
    <w:p w:rsidR="00274952" w:rsidRPr="00F777B8" w:rsidRDefault="00F777B8" w:rsidP="00F777B8">
      <w:pPr>
        <w:pStyle w:val="ListParagraph"/>
        <w:numPr>
          <w:ilvl w:val="0"/>
          <w:numId w:val="16"/>
        </w:numPr>
        <w:rPr>
          <w:sz w:val="28"/>
        </w:rPr>
      </w:pPr>
      <w:r w:rsidRPr="00F777B8">
        <w:rPr>
          <w:sz w:val="28"/>
        </w:rPr>
        <w:t>Company Management</w:t>
      </w:r>
    </w:p>
    <w:p w:rsidR="00F777B8" w:rsidRPr="00F777B8" w:rsidRDefault="00F777B8" w:rsidP="00F777B8">
      <w:pPr>
        <w:pStyle w:val="ListParagraph"/>
        <w:numPr>
          <w:ilvl w:val="0"/>
          <w:numId w:val="16"/>
        </w:numPr>
        <w:rPr>
          <w:sz w:val="28"/>
        </w:rPr>
      </w:pPr>
      <w:r w:rsidRPr="00F777B8">
        <w:rPr>
          <w:sz w:val="28"/>
        </w:rPr>
        <w:t>Branch Management</w:t>
      </w:r>
    </w:p>
    <w:p w:rsidR="00F777B8" w:rsidRPr="00F777B8" w:rsidRDefault="00F777B8" w:rsidP="00F777B8">
      <w:pPr>
        <w:pStyle w:val="ListParagraph"/>
        <w:numPr>
          <w:ilvl w:val="0"/>
          <w:numId w:val="16"/>
        </w:numPr>
        <w:rPr>
          <w:sz w:val="28"/>
        </w:rPr>
      </w:pPr>
      <w:r w:rsidRPr="00F777B8">
        <w:rPr>
          <w:sz w:val="28"/>
        </w:rPr>
        <w:t>User Management</w:t>
      </w:r>
    </w:p>
    <w:p w:rsidR="00F777B8" w:rsidRPr="00F777B8" w:rsidRDefault="00F777B8" w:rsidP="00F777B8">
      <w:pPr>
        <w:pStyle w:val="ListParagraph"/>
        <w:numPr>
          <w:ilvl w:val="0"/>
          <w:numId w:val="16"/>
        </w:numPr>
        <w:rPr>
          <w:sz w:val="28"/>
        </w:rPr>
      </w:pPr>
      <w:r w:rsidRPr="00F777B8">
        <w:rPr>
          <w:sz w:val="28"/>
        </w:rPr>
        <w:t>Products Management</w:t>
      </w:r>
    </w:p>
    <w:p w:rsidR="00F777B8" w:rsidRPr="00F777B8" w:rsidRDefault="00F777B8" w:rsidP="00F777B8">
      <w:pPr>
        <w:pStyle w:val="ListParagraph"/>
        <w:numPr>
          <w:ilvl w:val="0"/>
          <w:numId w:val="16"/>
        </w:numPr>
        <w:rPr>
          <w:sz w:val="28"/>
        </w:rPr>
      </w:pPr>
      <w:r w:rsidRPr="00F777B8">
        <w:rPr>
          <w:sz w:val="28"/>
        </w:rPr>
        <w:t>Sales Order Management</w:t>
      </w:r>
    </w:p>
    <w:p w:rsidR="00F777B8" w:rsidRPr="00F777B8" w:rsidRDefault="00F777B8" w:rsidP="00F777B8">
      <w:pPr>
        <w:pStyle w:val="ListParagraph"/>
        <w:numPr>
          <w:ilvl w:val="0"/>
          <w:numId w:val="16"/>
        </w:numPr>
        <w:rPr>
          <w:sz w:val="28"/>
        </w:rPr>
      </w:pPr>
      <w:r w:rsidRPr="00F777B8">
        <w:rPr>
          <w:sz w:val="28"/>
        </w:rPr>
        <w:t>Accounts Management</w:t>
      </w:r>
    </w:p>
    <w:p w:rsidR="00F777B8" w:rsidRDefault="00F777B8" w:rsidP="00F777B8">
      <w:pPr>
        <w:pStyle w:val="ListParagraph"/>
        <w:numPr>
          <w:ilvl w:val="0"/>
          <w:numId w:val="16"/>
        </w:numPr>
        <w:rPr>
          <w:sz w:val="28"/>
        </w:rPr>
      </w:pPr>
      <w:r w:rsidRPr="00F777B8">
        <w:rPr>
          <w:sz w:val="28"/>
        </w:rPr>
        <w:t>Invoices Management</w:t>
      </w:r>
    </w:p>
    <w:p w:rsidR="00333914" w:rsidRDefault="00333914" w:rsidP="00F777B8">
      <w:pPr>
        <w:pStyle w:val="Heading1"/>
      </w:pPr>
      <w:bookmarkStart w:id="1" w:name="_Toc487630998"/>
      <w:r>
        <w:t>Entity Relationship Diagram</w:t>
      </w:r>
      <w:bookmarkEnd w:id="1"/>
    </w:p>
    <w:p w:rsidR="00333914" w:rsidRDefault="00333914" w:rsidP="00333914"/>
    <w:p w:rsidR="00F777B8" w:rsidRDefault="00333914" w:rsidP="00333914">
      <w:pPr>
        <w:tabs>
          <w:tab w:val="left" w:pos="1425"/>
        </w:tabs>
      </w:pPr>
      <w:r>
        <w:rPr>
          <w:noProof/>
          <w:lang w:eastAsia="en-US"/>
        </w:rPr>
        <w:drawing>
          <wp:inline distT="0" distB="0" distL="0" distR="0">
            <wp:extent cx="5543550" cy="3319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196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333914" w:rsidRDefault="00333914" w:rsidP="00333914">
      <w:pPr>
        <w:tabs>
          <w:tab w:val="left" w:pos="1425"/>
        </w:tabs>
      </w:pPr>
    </w:p>
    <w:p w:rsidR="00333914" w:rsidRDefault="00333914" w:rsidP="00333914">
      <w:pPr>
        <w:tabs>
          <w:tab w:val="left" w:pos="1425"/>
        </w:tabs>
      </w:pPr>
    </w:p>
    <w:p w:rsidR="00333914" w:rsidRDefault="00333914" w:rsidP="00333914">
      <w:pPr>
        <w:tabs>
          <w:tab w:val="left" w:pos="1425"/>
        </w:tabs>
      </w:pPr>
    </w:p>
    <w:p w:rsidR="00333914" w:rsidRDefault="00333914" w:rsidP="00333914">
      <w:pPr>
        <w:tabs>
          <w:tab w:val="left" w:pos="1425"/>
        </w:tabs>
      </w:pPr>
    </w:p>
    <w:p w:rsidR="00333914" w:rsidRDefault="00333914" w:rsidP="00333914">
      <w:pPr>
        <w:tabs>
          <w:tab w:val="left" w:pos="1425"/>
        </w:tabs>
      </w:pPr>
    </w:p>
    <w:p w:rsidR="00333914" w:rsidRDefault="00333914" w:rsidP="00333914">
      <w:pPr>
        <w:pStyle w:val="Heading1"/>
      </w:pPr>
      <w:bookmarkStart w:id="2" w:name="_Toc487630999"/>
      <w:r>
        <w:lastRenderedPageBreak/>
        <w:t>Data Flow Diagram</w:t>
      </w:r>
      <w:bookmarkEnd w:id="2"/>
    </w:p>
    <w:p w:rsidR="00333914" w:rsidRDefault="00333914" w:rsidP="00333914"/>
    <w:p w:rsidR="00333914" w:rsidRDefault="00333914" w:rsidP="00333914">
      <w:pPr>
        <w:pStyle w:val="ListParagraph"/>
        <w:numPr>
          <w:ilvl w:val="0"/>
          <w:numId w:val="17"/>
        </w:numPr>
        <w:tabs>
          <w:tab w:val="left" w:pos="1950"/>
        </w:tabs>
      </w:pPr>
      <w:r>
        <w:t>Super User</w:t>
      </w:r>
    </w:p>
    <w:p w:rsidR="00333914" w:rsidRDefault="00333914" w:rsidP="00333914">
      <w:pPr>
        <w:pStyle w:val="ListParagraph"/>
        <w:tabs>
          <w:tab w:val="left" w:pos="1950"/>
        </w:tabs>
      </w:pPr>
    </w:p>
    <w:p w:rsidR="00333914" w:rsidRDefault="00333914" w:rsidP="00333914">
      <w:pPr>
        <w:pStyle w:val="ListParagraph"/>
        <w:tabs>
          <w:tab w:val="left" w:pos="1950"/>
        </w:tabs>
      </w:pPr>
      <w:r>
        <w:rPr>
          <w:noProof/>
          <w:lang w:eastAsia="en-US"/>
        </w:rPr>
        <w:drawing>
          <wp:inline distT="0" distB="0" distL="0" distR="0">
            <wp:extent cx="4838700" cy="2752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196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14" w:rsidRDefault="00333914" w:rsidP="00333914"/>
    <w:p w:rsidR="00333914" w:rsidRDefault="00333914" w:rsidP="00333914">
      <w:pPr>
        <w:pStyle w:val="ListParagraph"/>
        <w:numPr>
          <w:ilvl w:val="0"/>
          <w:numId w:val="17"/>
        </w:numPr>
      </w:pPr>
      <w:r>
        <w:t>Manager &amp; Employee</w:t>
      </w:r>
    </w:p>
    <w:p w:rsidR="005F4F62" w:rsidRDefault="005F4F62" w:rsidP="005F4F62">
      <w:pPr>
        <w:pStyle w:val="ListParagraph"/>
      </w:pPr>
    </w:p>
    <w:p w:rsidR="00333914" w:rsidRDefault="00333914" w:rsidP="00333914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4905375" cy="331914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196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14" w:rsidRDefault="00333914" w:rsidP="00333914">
      <w:pPr>
        <w:pStyle w:val="ListParagraph"/>
      </w:pPr>
    </w:p>
    <w:p w:rsidR="00333914" w:rsidRDefault="00333914" w:rsidP="00333914">
      <w:pPr>
        <w:pStyle w:val="ListParagraph"/>
      </w:pPr>
    </w:p>
    <w:p w:rsidR="00333914" w:rsidRDefault="00333914" w:rsidP="00333914">
      <w:pPr>
        <w:pStyle w:val="Heading1"/>
      </w:pPr>
      <w:bookmarkStart w:id="3" w:name="_Toc487631000"/>
      <w:r>
        <w:t>Architecture Diagram</w:t>
      </w:r>
      <w:bookmarkEnd w:id="3"/>
    </w:p>
    <w:p w:rsidR="00333914" w:rsidRDefault="00333914" w:rsidP="00333914"/>
    <w:p w:rsidR="00333914" w:rsidRDefault="00333914" w:rsidP="00333914">
      <w:pPr>
        <w:tabs>
          <w:tab w:val="left" w:pos="3030"/>
        </w:tabs>
      </w:pPr>
      <w:r>
        <w:rPr>
          <w:noProof/>
          <w:lang w:eastAsia="en-US"/>
        </w:rPr>
        <w:drawing>
          <wp:inline distT="0" distB="0" distL="0" distR="0">
            <wp:extent cx="5543550" cy="33191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196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14" w:rsidRDefault="00333914" w:rsidP="00333914">
      <w:pPr>
        <w:tabs>
          <w:tab w:val="left" w:pos="3030"/>
        </w:tabs>
      </w:pPr>
    </w:p>
    <w:p w:rsidR="00333914" w:rsidRPr="00333914" w:rsidRDefault="00333914" w:rsidP="005F4F62">
      <w:pPr>
        <w:pStyle w:val="Heading1"/>
      </w:pPr>
      <w:bookmarkStart w:id="4" w:name="_Toc487631001"/>
      <w:r>
        <w:lastRenderedPageBreak/>
        <w:t>UML Case Diagram</w:t>
      </w:r>
      <w:bookmarkEnd w:id="4"/>
    </w:p>
    <w:p w:rsidR="00333914" w:rsidRDefault="005F4F62" w:rsidP="00333914">
      <w:r>
        <w:rPr>
          <w:noProof/>
          <w:lang w:eastAsia="en-US"/>
        </w:rPr>
        <w:drawing>
          <wp:inline distT="0" distB="0" distL="0" distR="0">
            <wp:extent cx="3510951" cy="321727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196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191" cy="323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14" w:rsidRPr="00333914" w:rsidRDefault="00DC56DC" w:rsidP="00333914">
      <w:pPr>
        <w:pStyle w:val="Heading1"/>
      </w:pPr>
      <w:bookmarkStart w:id="5" w:name="_Toc487631002"/>
      <w:r>
        <w:t>Instructions To deploy</w:t>
      </w:r>
      <w:bookmarkEnd w:id="5"/>
    </w:p>
    <w:p w:rsidR="00333914" w:rsidRDefault="00333914" w:rsidP="00333914"/>
    <w:p w:rsidR="00333914" w:rsidRDefault="00DC56DC" w:rsidP="00DC56DC">
      <w:r>
        <w:t xml:space="preserve">To run this project a user must </w:t>
      </w:r>
      <w:r w:rsidR="0015571D">
        <w:t>download the given repos from the provided links in the next heading. F</w:t>
      </w:r>
      <w:r>
        <w:t xml:space="preserve">ollowing technologies and their dependencies </w:t>
      </w:r>
      <w:r w:rsidR="0015571D">
        <w:t>must be installed on the user’s computer.</w:t>
      </w:r>
    </w:p>
    <w:p w:rsidR="00DC56DC" w:rsidRDefault="00DC56DC" w:rsidP="00DC56DC"/>
    <w:p w:rsidR="00DC56DC" w:rsidRDefault="00DC56DC" w:rsidP="00DC56DC">
      <w:pPr>
        <w:pStyle w:val="ListParagraph"/>
        <w:numPr>
          <w:ilvl w:val="0"/>
          <w:numId w:val="18"/>
        </w:numPr>
      </w:pPr>
      <w:proofErr w:type="spellStart"/>
      <w:r>
        <w:t>TypeScript</w:t>
      </w:r>
      <w:proofErr w:type="spellEnd"/>
      <w:r>
        <w:t xml:space="preserve"> Compiler</w:t>
      </w:r>
    </w:p>
    <w:p w:rsidR="00DC56DC" w:rsidRDefault="00DC56DC" w:rsidP="00DC56DC">
      <w:pPr>
        <w:pStyle w:val="ListParagraph"/>
        <w:numPr>
          <w:ilvl w:val="0"/>
          <w:numId w:val="18"/>
        </w:numPr>
      </w:pPr>
      <w:proofErr w:type="spellStart"/>
      <w:r>
        <w:t>NodeJS</w:t>
      </w:r>
      <w:proofErr w:type="spellEnd"/>
    </w:p>
    <w:p w:rsidR="00DC56DC" w:rsidRDefault="00DC56DC" w:rsidP="00DC56DC">
      <w:pPr>
        <w:pStyle w:val="ListParagraph"/>
        <w:numPr>
          <w:ilvl w:val="0"/>
          <w:numId w:val="18"/>
        </w:numPr>
      </w:pPr>
      <w:r>
        <w:t>Node Package Manager (NPM)</w:t>
      </w:r>
    </w:p>
    <w:p w:rsidR="0015571D" w:rsidRDefault="0015571D" w:rsidP="00DC56DC">
      <w:pPr>
        <w:pStyle w:val="ListParagraph"/>
        <w:numPr>
          <w:ilvl w:val="0"/>
          <w:numId w:val="18"/>
        </w:numPr>
      </w:pPr>
      <w:proofErr w:type="spellStart"/>
      <w:r>
        <w:t>Nodemon</w:t>
      </w:r>
      <w:proofErr w:type="spellEnd"/>
    </w:p>
    <w:p w:rsidR="00DC56DC" w:rsidRDefault="00DC56DC" w:rsidP="00DC56DC">
      <w:pPr>
        <w:pStyle w:val="ListParagraph"/>
        <w:numPr>
          <w:ilvl w:val="0"/>
          <w:numId w:val="18"/>
        </w:numPr>
      </w:pPr>
      <w:r>
        <w:t>Angular-CLI</w:t>
      </w:r>
    </w:p>
    <w:p w:rsidR="00DC56DC" w:rsidRDefault="00DC56DC" w:rsidP="00DC56DC">
      <w:pPr>
        <w:pStyle w:val="ListParagraph"/>
        <w:numPr>
          <w:ilvl w:val="0"/>
          <w:numId w:val="18"/>
        </w:numPr>
      </w:pPr>
      <w:r>
        <w:t>Angular2</w:t>
      </w:r>
    </w:p>
    <w:p w:rsidR="00DC56DC" w:rsidRDefault="00DC56DC" w:rsidP="00DC56DC">
      <w:pPr>
        <w:pStyle w:val="ListParagraph"/>
        <w:numPr>
          <w:ilvl w:val="0"/>
          <w:numId w:val="18"/>
        </w:numPr>
      </w:pPr>
      <w:r>
        <w:t>Express JS</w:t>
      </w:r>
    </w:p>
    <w:p w:rsidR="00DC56DC" w:rsidRDefault="00DC56DC" w:rsidP="00DC56DC">
      <w:pPr>
        <w:pStyle w:val="ListParagraph"/>
        <w:numPr>
          <w:ilvl w:val="0"/>
          <w:numId w:val="18"/>
        </w:numPr>
      </w:pPr>
      <w:r>
        <w:t>Express-JWT</w:t>
      </w:r>
    </w:p>
    <w:p w:rsidR="00DC56DC" w:rsidRDefault="00DC56DC" w:rsidP="00DC56DC">
      <w:pPr>
        <w:pStyle w:val="ListParagraph"/>
        <w:numPr>
          <w:ilvl w:val="0"/>
          <w:numId w:val="18"/>
        </w:numPr>
      </w:pPr>
      <w:proofErr w:type="spellStart"/>
      <w:r>
        <w:t>Authguard</w:t>
      </w:r>
      <w:proofErr w:type="spellEnd"/>
    </w:p>
    <w:p w:rsidR="00DC56DC" w:rsidRDefault="00DC56DC" w:rsidP="00DC56DC">
      <w:pPr>
        <w:pStyle w:val="ListParagraph"/>
        <w:numPr>
          <w:ilvl w:val="0"/>
          <w:numId w:val="18"/>
        </w:numPr>
      </w:pPr>
      <w:r>
        <w:t>MySQL</w:t>
      </w:r>
    </w:p>
    <w:p w:rsidR="00DC56DC" w:rsidRDefault="00DC56DC" w:rsidP="00DC56DC">
      <w:pPr>
        <w:pStyle w:val="ListParagraph"/>
        <w:numPr>
          <w:ilvl w:val="0"/>
          <w:numId w:val="18"/>
        </w:numPr>
      </w:pPr>
      <w:proofErr w:type="spellStart"/>
      <w:r>
        <w:t>Sequelize</w:t>
      </w:r>
      <w:proofErr w:type="spellEnd"/>
      <w:r>
        <w:t xml:space="preserve"> JS</w:t>
      </w:r>
    </w:p>
    <w:p w:rsidR="00DC56DC" w:rsidRDefault="00DC56DC" w:rsidP="00DC56DC">
      <w:pPr>
        <w:pStyle w:val="ListParagraph"/>
        <w:numPr>
          <w:ilvl w:val="0"/>
          <w:numId w:val="18"/>
        </w:numPr>
      </w:pPr>
      <w:proofErr w:type="spellStart"/>
      <w:r>
        <w:t>Sequelize</w:t>
      </w:r>
      <w:proofErr w:type="spellEnd"/>
      <w:r>
        <w:t>-CLI</w:t>
      </w:r>
    </w:p>
    <w:p w:rsidR="00DC56DC" w:rsidRDefault="00DC56DC" w:rsidP="00DC56DC">
      <w:pPr>
        <w:pStyle w:val="ListParagraph"/>
        <w:numPr>
          <w:ilvl w:val="0"/>
          <w:numId w:val="18"/>
        </w:numPr>
      </w:pPr>
      <w:r>
        <w:t>Bootstrap3</w:t>
      </w:r>
    </w:p>
    <w:p w:rsidR="00DC56DC" w:rsidRDefault="00DC56DC" w:rsidP="00DC56DC">
      <w:pPr>
        <w:pStyle w:val="ListParagraph"/>
        <w:numPr>
          <w:ilvl w:val="0"/>
          <w:numId w:val="18"/>
        </w:numPr>
      </w:pPr>
      <w:r>
        <w:t>Modular Form Validator (MDF)</w:t>
      </w:r>
    </w:p>
    <w:p w:rsidR="0015571D" w:rsidRDefault="0015571D" w:rsidP="0015571D">
      <w:pPr>
        <w:pStyle w:val="ListParagraph"/>
      </w:pPr>
    </w:p>
    <w:p w:rsidR="0015571D" w:rsidRDefault="0015571D" w:rsidP="0015571D">
      <w:pPr>
        <w:pStyle w:val="ListParagraph"/>
      </w:pPr>
    </w:p>
    <w:p w:rsidR="0015571D" w:rsidRDefault="0015571D" w:rsidP="0015571D">
      <w:pPr>
        <w:rPr>
          <w:b/>
          <w:u w:val="single"/>
        </w:rPr>
      </w:pPr>
      <w:r w:rsidRPr="0015571D">
        <w:rPr>
          <w:b/>
          <w:u w:val="single"/>
        </w:rPr>
        <w:t>For Client Side</w:t>
      </w:r>
    </w:p>
    <w:p w:rsidR="0015571D" w:rsidRDefault="0015571D" w:rsidP="0015571D">
      <w:r>
        <w:tab/>
      </w:r>
      <w:r>
        <w:t>After downloading the client side code</w:t>
      </w:r>
      <w:r>
        <w:t xml:space="preserve"> run the following commands.</w:t>
      </w:r>
    </w:p>
    <w:p w:rsidR="0015571D" w:rsidRDefault="0015571D" w:rsidP="0015571D">
      <w:pPr>
        <w:pStyle w:val="ListParagraph"/>
        <w:numPr>
          <w:ilvl w:val="0"/>
          <w:numId w:val="18"/>
        </w:numPr>
      </w:pPr>
      <w:r>
        <w:t xml:space="preserve">$ </w:t>
      </w:r>
      <w:proofErr w:type="spellStart"/>
      <w:r>
        <w:t>npm</w:t>
      </w:r>
      <w:proofErr w:type="spellEnd"/>
      <w:r>
        <w:t xml:space="preserve"> install</w:t>
      </w:r>
    </w:p>
    <w:p w:rsidR="0015571D" w:rsidRPr="0015571D" w:rsidRDefault="0015571D" w:rsidP="0015571D">
      <w:pPr>
        <w:pStyle w:val="ListParagraph"/>
        <w:numPr>
          <w:ilvl w:val="0"/>
          <w:numId w:val="18"/>
        </w:numPr>
      </w:pPr>
      <w:r>
        <w:t xml:space="preserve">$ </w:t>
      </w:r>
      <w:proofErr w:type="spellStart"/>
      <w:r>
        <w:t>ng</w:t>
      </w:r>
      <w:proofErr w:type="spellEnd"/>
      <w:r>
        <w:t xml:space="preserve"> serve</w:t>
      </w:r>
    </w:p>
    <w:p w:rsidR="0015571D" w:rsidRDefault="0015571D" w:rsidP="0015571D">
      <w:pPr>
        <w:rPr>
          <w:b/>
          <w:u w:val="single"/>
        </w:rPr>
      </w:pPr>
      <w:r>
        <w:rPr>
          <w:b/>
          <w:u w:val="single"/>
        </w:rPr>
        <w:t>For Server</w:t>
      </w:r>
      <w:r w:rsidRPr="0015571D">
        <w:rPr>
          <w:b/>
          <w:u w:val="single"/>
        </w:rPr>
        <w:t xml:space="preserve"> Side</w:t>
      </w:r>
    </w:p>
    <w:p w:rsidR="0015571D" w:rsidRDefault="0015571D" w:rsidP="0015571D">
      <w:r>
        <w:tab/>
      </w:r>
      <w:r>
        <w:t>After downloading the server</w:t>
      </w:r>
      <w:r>
        <w:t xml:space="preserve"> side code</w:t>
      </w:r>
      <w:r>
        <w:t>, create a database “inventory” inside MySQL and</w:t>
      </w:r>
      <w:r>
        <w:t xml:space="preserve"> run the following commands.</w:t>
      </w:r>
    </w:p>
    <w:p w:rsidR="0015571D" w:rsidRDefault="0057215C" w:rsidP="0015571D">
      <w:pPr>
        <w:pStyle w:val="ListParagraph"/>
        <w:numPr>
          <w:ilvl w:val="0"/>
          <w:numId w:val="18"/>
        </w:numPr>
      </w:pPr>
      <w:r>
        <w:t>Login with your MySQL credentials</w:t>
      </w:r>
    </w:p>
    <w:p w:rsidR="0057215C" w:rsidRDefault="0057215C" w:rsidP="0015571D">
      <w:pPr>
        <w:pStyle w:val="ListParagraph"/>
        <w:numPr>
          <w:ilvl w:val="0"/>
          <w:numId w:val="18"/>
        </w:numPr>
      </w:pPr>
      <w:r>
        <w:t>CREATE DATABASE inventory;</w:t>
      </w:r>
    </w:p>
    <w:p w:rsidR="0057215C" w:rsidRDefault="0057215C" w:rsidP="0057215C">
      <w:r>
        <w:t>In the terminal of server side code run the following commands.</w:t>
      </w:r>
    </w:p>
    <w:p w:rsidR="0015571D" w:rsidRDefault="0015571D" w:rsidP="0015571D">
      <w:pPr>
        <w:pStyle w:val="ListParagraph"/>
        <w:numPr>
          <w:ilvl w:val="0"/>
          <w:numId w:val="18"/>
        </w:numPr>
      </w:pPr>
      <w:r>
        <w:t xml:space="preserve">$ </w:t>
      </w:r>
      <w:proofErr w:type="spellStart"/>
      <w:r>
        <w:t>npm</w:t>
      </w:r>
      <w:proofErr w:type="spellEnd"/>
      <w:r>
        <w:t xml:space="preserve"> install</w:t>
      </w:r>
    </w:p>
    <w:p w:rsidR="0015571D" w:rsidRDefault="0015571D" w:rsidP="0015571D">
      <w:pPr>
        <w:pStyle w:val="ListParagraph"/>
        <w:numPr>
          <w:ilvl w:val="0"/>
          <w:numId w:val="18"/>
        </w:numPr>
      </w:pPr>
      <w:r>
        <w:t xml:space="preserve">$ </w:t>
      </w:r>
      <w:proofErr w:type="spellStart"/>
      <w:r>
        <w:t>sequelize</w:t>
      </w:r>
      <w:proofErr w:type="spellEnd"/>
      <w:r>
        <w:t xml:space="preserve"> </w:t>
      </w:r>
      <w:proofErr w:type="spellStart"/>
      <w:r>
        <w:t>db:migrate</w:t>
      </w:r>
      <w:proofErr w:type="spellEnd"/>
      <w:r>
        <w:t xml:space="preserve"> –</w:t>
      </w:r>
      <w:proofErr w:type="spellStart"/>
      <w:r>
        <w:t>env</w:t>
      </w:r>
      <w:proofErr w:type="spellEnd"/>
      <w:r>
        <w:t xml:space="preserve"> development</w:t>
      </w:r>
    </w:p>
    <w:p w:rsidR="0015571D" w:rsidRDefault="0015571D" w:rsidP="0015571D">
      <w:pPr>
        <w:pStyle w:val="ListParagraph"/>
        <w:numPr>
          <w:ilvl w:val="0"/>
          <w:numId w:val="18"/>
        </w:numPr>
      </w:pPr>
      <w:r>
        <w:t xml:space="preserve">$ </w:t>
      </w:r>
      <w:proofErr w:type="spellStart"/>
      <w:r>
        <w:t>sequelize</w:t>
      </w:r>
      <w:proofErr w:type="spellEnd"/>
      <w:r>
        <w:t xml:space="preserve"> </w:t>
      </w:r>
      <w:proofErr w:type="spellStart"/>
      <w:r>
        <w:t>db:</w:t>
      </w:r>
      <w:r>
        <w:t>seed:all</w:t>
      </w:r>
      <w:proofErr w:type="spellEnd"/>
    </w:p>
    <w:p w:rsidR="0015571D" w:rsidRDefault="0015571D" w:rsidP="0015571D">
      <w:pPr>
        <w:pStyle w:val="ListParagraph"/>
        <w:numPr>
          <w:ilvl w:val="0"/>
          <w:numId w:val="18"/>
        </w:numPr>
      </w:pPr>
      <w:r>
        <w:t xml:space="preserve">$ </w:t>
      </w:r>
      <w:proofErr w:type="spellStart"/>
      <w:r>
        <w:t>nodemon</w:t>
      </w:r>
      <w:proofErr w:type="spellEnd"/>
    </w:p>
    <w:p w:rsidR="0015571D" w:rsidRPr="0015571D" w:rsidRDefault="0015571D" w:rsidP="0015571D">
      <w:r>
        <w:t xml:space="preserve">Also note that before running these commands head over to </w:t>
      </w:r>
      <w:proofErr w:type="spellStart"/>
      <w:r>
        <w:t>config</w:t>
      </w:r>
      <w:proofErr w:type="spellEnd"/>
      <w:r>
        <w:t>/</w:t>
      </w:r>
      <w:proofErr w:type="spellStart"/>
      <w:r>
        <w:t>config.json</w:t>
      </w:r>
      <w:proofErr w:type="spellEnd"/>
      <w:r>
        <w:t xml:space="preserve"> file and change the user name, password </w:t>
      </w:r>
      <w:r w:rsidR="0057215C">
        <w:t>as of your MySQL (for Windows users also add [“port”:”&lt;port-number&gt;”])</w:t>
      </w:r>
      <w:bookmarkStart w:id="6" w:name="_GoBack"/>
      <w:bookmarkEnd w:id="6"/>
    </w:p>
    <w:p w:rsidR="00DC56DC" w:rsidRDefault="00DC56DC" w:rsidP="00DC56DC"/>
    <w:p w:rsidR="00DC56DC" w:rsidRDefault="00DC56DC" w:rsidP="00DC56DC">
      <w:pPr>
        <w:pStyle w:val="Heading1"/>
      </w:pPr>
      <w:bookmarkStart w:id="7" w:name="_Toc487631003"/>
      <w:r>
        <w:t>Git Repositories</w:t>
      </w:r>
      <w:bookmarkEnd w:id="7"/>
    </w:p>
    <w:p w:rsidR="00DC56DC" w:rsidRPr="00DC56DC" w:rsidRDefault="00DC56DC" w:rsidP="00DC56DC">
      <w:pPr>
        <w:tabs>
          <w:tab w:val="left" w:pos="6525"/>
        </w:tabs>
        <w:rPr>
          <w:sz w:val="28"/>
          <w:u w:val="single"/>
        </w:rPr>
      </w:pPr>
      <w:r w:rsidRPr="00DC56DC">
        <w:rPr>
          <w:sz w:val="28"/>
          <w:u w:val="single"/>
        </w:rPr>
        <w:t>Client Side Repo</w:t>
      </w:r>
    </w:p>
    <w:p w:rsidR="00DC56DC" w:rsidRDefault="00D675E0" w:rsidP="00DC56DC">
      <w:hyperlink r:id="rId13" w:history="1">
        <w:r w:rsidR="00DC56DC" w:rsidRPr="00BA4DE8">
          <w:rPr>
            <w:rStyle w:val="Hyperlink"/>
          </w:rPr>
          <w:t>git@bitbucket.org:inventory-iad-project-2017/inventory-angular2-clientside.git</w:t>
        </w:r>
      </w:hyperlink>
    </w:p>
    <w:p w:rsidR="00DC56DC" w:rsidRDefault="00DC56DC" w:rsidP="00DC56DC"/>
    <w:p w:rsidR="00DC56DC" w:rsidRDefault="00DC56DC" w:rsidP="00DC56DC">
      <w:pPr>
        <w:rPr>
          <w:sz w:val="28"/>
          <w:u w:val="single"/>
        </w:rPr>
      </w:pPr>
      <w:r w:rsidRPr="00DC56DC">
        <w:rPr>
          <w:sz w:val="28"/>
          <w:u w:val="single"/>
        </w:rPr>
        <w:t>Server Side Repo</w:t>
      </w:r>
    </w:p>
    <w:p w:rsidR="00DC56DC" w:rsidRDefault="00D675E0" w:rsidP="00DC56DC">
      <w:pPr>
        <w:rPr>
          <w:sz w:val="24"/>
          <w:u w:val="single"/>
        </w:rPr>
      </w:pPr>
      <w:hyperlink r:id="rId14" w:history="1">
        <w:r w:rsidR="00DC56DC" w:rsidRPr="00BA4DE8">
          <w:rPr>
            <w:rStyle w:val="Hyperlink"/>
            <w:sz w:val="24"/>
          </w:rPr>
          <w:t>git@bitbucket.org:talhasaleem/inventory_expressjs_serverside.git</w:t>
        </w:r>
      </w:hyperlink>
    </w:p>
    <w:p w:rsidR="00DC56DC" w:rsidRDefault="00DC56DC" w:rsidP="00DC56DC">
      <w:pPr>
        <w:rPr>
          <w:sz w:val="24"/>
          <w:u w:val="single"/>
        </w:rPr>
      </w:pPr>
    </w:p>
    <w:p w:rsidR="00DC56DC" w:rsidRDefault="00DC56DC" w:rsidP="00DC56DC">
      <w:pPr>
        <w:pStyle w:val="Heading1"/>
      </w:pPr>
      <w:bookmarkStart w:id="8" w:name="_Toc487631004"/>
      <w:r>
        <w:t>Source COde Documentation</w:t>
      </w:r>
      <w:bookmarkEnd w:id="8"/>
    </w:p>
    <w:p w:rsidR="00DC56DC" w:rsidRDefault="00DC56DC" w:rsidP="00DC56DC"/>
    <w:p w:rsidR="00DC56DC" w:rsidRDefault="00DC56DC" w:rsidP="00DC56DC">
      <w:pPr>
        <w:tabs>
          <w:tab w:val="left" w:pos="3750"/>
        </w:tabs>
      </w:pPr>
      <w:r>
        <w:t>Provided with the code.</w:t>
      </w:r>
    </w:p>
    <w:p w:rsidR="00DC56DC" w:rsidRDefault="00DC56DC" w:rsidP="00DC56DC">
      <w:pPr>
        <w:tabs>
          <w:tab w:val="left" w:pos="3750"/>
        </w:tabs>
      </w:pPr>
    </w:p>
    <w:p w:rsidR="00DC56DC" w:rsidRDefault="00DC56DC" w:rsidP="00DC56DC">
      <w:pPr>
        <w:pStyle w:val="Heading1"/>
      </w:pPr>
      <w:bookmarkStart w:id="9" w:name="_Toc487631005"/>
      <w:r>
        <w:lastRenderedPageBreak/>
        <w:t>API Documentation</w:t>
      </w:r>
      <w:bookmarkEnd w:id="9"/>
    </w:p>
    <w:p w:rsidR="00DC56DC" w:rsidRPr="00DC56DC" w:rsidRDefault="00DC56DC" w:rsidP="00DC56DC"/>
    <w:p w:rsidR="00DC56DC" w:rsidRDefault="00DC56DC" w:rsidP="00DC56DC">
      <w:r>
        <w:t>Attached with this report.</w:t>
      </w:r>
    </w:p>
    <w:p w:rsidR="00DC56DC" w:rsidRDefault="00DC56DC" w:rsidP="00DC56DC"/>
    <w:p w:rsidR="00DC56DC" w:rsidRDefault="00DC56DC" w:rsidP="00DC56DC">
      <w:pPr>
        <w:pStyle w:val="Heading1"/>
      </w:pPr>
      <w:bookmarkStart w:id="10" w:name="_Toc487631006"/>
      <w:r>
        <w:t>Members Contribution</w:t>
      </w:r>
      <w:bookmarkEnd w:id="10"/>
    </w:p>
    <w:p w:rsidR="00DC56DC" w:rsidRDefault="00DC56DC" w:rsidP="00DC56DC">
      <w:pPr>
        <w:tabs>
          <w:tab w:val="left" w:pos="3870"/>
        </w:tabs>
      </w:pPr>
    </w:p>
    <w:p w:rsidR="00DC56DC" w:rsidRDefault="00DC56DC" w:rsidP="00DC56DC">
      <w:pPr>
        <w:pStyle w:val="ListParagraph"/>
        <w:numPr>
          <w:ilvl w:val="0"/>
          <w:numId w:val="21"/>
        </w:numPr>
        <w:tabs>
          <w:tab w:val="left" w:pos="3870"/>
        </w:tabs>
      </w:pPr>
      <w:proofErr w:type="spellStart"/>
      <w:r>
        <w:t>Talha</w:t>
      </w:r>
      <w:proofErr w:type="spellEnd"/>
      <w:r>
        <w:t xml:space="preserve"> </w:t>
      </w:r>
      <w:proofErr w:type="spellStart"/>
      <w:r>
        <w:t>Saleem</w:t>
      </w:r>
      <w:proofErr w:type="spellEnd"/>
      <w:r>
        <w:t xml:space="preserve">  [Server Side Code]</w:t>
      </w:r>
    </w:p>
    <w:p w:rsidR="00DC56DC" w:rsidRDefault="00DC56DC" w:rsidP="00DC56DC">
      <w:pPr>
        <w:pStyle w:val="ListParagraph"/>
        <w:numPr>
          <w:ilvl w:val="0"/>
          <w:numId w:val="21"/>
        </w:numPr>
        <w:tabs>
          <w:tab w:val="left" w:pos="3870"/>
        </w:tabs>
      </w:pPr>
      <w:proofErr w:type="spellStart"/>
      <w:r>
        <w:t>Owais</w:t>
      </w:r>
      <w:proofErr w:type="spellEnd"/>
      <w:r>
        <w:t xml:space="preserve"> Uddin </w:t>
      </w:r>
      <w:proofErr w:type="spellStart"/>
      <w:r>
        <w:t>Gilani</w:t>
      </w:r>
      <w:proofErr w:type="spellEnd"/>
      <w:r>
        <w:t xml:space="preserve"> [Client Side Code]</w:t>
      </w:r>
    </w:p>
    <w:p w:rsidR="00DC56DC" w:rsidRPr="00DC56DC" w:rsidRDefault="00DC56DC" w:rsidP="00DC56DC">
      <w:pPr>
        <w:pStyle w:val="ListParagraph"/>
        <w:numPr>
          <w:ilvl w:val="0"/>
          <w:numId w:val="21"/>
        </w:numPr>
        <w:tabs>
          <w:tab w:val="left" w:pos="3870"/>
        </w:tabs>
      </w:pPr>
      <w:proofErr w:type="spellStart"/>
      <w:r>
        <w:t>Owais</w:t>
      </w:r>
      <w:proofErr w:type="spellEnd"/>
      <w:r>
        <w:t xml:space="preserve"> </w:t>
      </w:r>
      <w:proofErr w:type="spellStart"/>
      <w:r>
        <w:t>Karni</w:t>
      </w:r>
      <w:proofErr w:type="spellEnd"/>
      <w:r>
        <w:t xml:space="preserve"> [</w:t>
      </w:r>
      <w:r w:rsidR="005F4F62">
        <w:t>Documentation, Front End and Back End</w:t>
      </w:r>
      <w:r>
        <w:t>]</w:t>
      </w:r>
    </w:p>
    <w:sectPr w:rsidR="00DC56DC" w:rsidRPr="00DC56DC" w:rsidSect="00274952">
      <w:footerReference w:type="default" r:id="rId15"/>
      <w:headerReference w:type="first" r:id="rId16"/>
      <w:pgSz w:w="12240" w:h="15840"/>
      <w:pgMar w:top="1440" w:right="207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75E0" w:rsidRDefault="00D675E0">
      <w:pPr>
        <w:spacing w:line="240" w:lineRule="auto"/>
      </w:pPr>
      <w:r>
        <w:separator/>
      </w:r>
    </w:p>
  </w:endnote>
  <w:endnote w:type="continuationSeparator" w:id="0">
    <w:p w:rsidR="00D675E0" w:rsidRDefault="00D675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77760154"/>
      <w:docPartObj>
        <w:docPartGallery w:val="Page Numbers (Bottom of Page)"/>
        <w:docPartUnique/>
      </w:docPartObj>
    </w:sdtPr>
    <w:sdtEndPr/>
    <w:sdtContent>
      <w:p w:rsidR="00190922" w:rsidRPr="00190922" w:rsidRDefault="00190922" w:rsidP="00190922">
        <w:pPr>
          <w:pStyle w:val="Footer"/>
        </w:pPr>
        <w:r w:rsidRPr="00190922">
          <w:fldChar w:fldCharType="begin"/>
        </w:r>
        <w:r w:rsidRPr="00190922">
          <w:instrText xml:space="preserve"> PAGE   \* MERGEFORMAT </w:instrText>
        </w:r>
        <w:r w:rsidRPr="00190922">
          <w:fldChar w:fldCharType="separate"/>
        </w:r>
        <w:r w:rsidR="0057215C">
          <w:rPr>
            <w:noProof/>
          </w:rPr>
          <w:t>7</w:t>
        </w:r>
        <w:r w:rsidRPr="0019092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75E0" w:rsidRDefault="00D675E0">
      <w:pPr>
        <w:spacing w:line="240" w:lineRule="auto"/>
      </w:pPr>
      <w:r>
        <w:separator/>
      </w:r>
    </w:p>
  </w:footnote>
  <w:footnote w:type="continuationSeparator" w:id="0">
    <w:p w:rsidR="00D675E0" w:rsidRDefault="00D675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0D21" w:rsidRDefault="00430D21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1" locked="0" layoutInCell="1" allowOverlap="1" wp14:anchorId="299B0F70" wp14:editId="3CAC02DF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7" name="Picture 7" descr="Butterf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utterfly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33863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10">
    <w:nsid w:val="0D2D25D1"/>
    <w:multiLevelType w:val="hybridMultilevel"/>
    <w:tmpl w:val="E6F4C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7C2D46"/>
    <w:multiLevelType w:val="hybridMultilevel"/>
    <w:tmpl w:val="13B0A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EA72D25"/>
    <w:multiLevelType w:val="hybridMultilevel"/>
    <w:tmpl w:val="36441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17A6DB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61E719DC"/>
    <w:multiLevelType w:val="multilevel"/>
    <w:tmpl w:val="ECC8700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>
    <w:nsid w:val="6DC91414"/>
    <w:multiLevelType w:val="hybridMultilevel"/>
    <w:tmpl w:val="DE24C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43A26FB"/>
    <w:multiLevelType w:val="hybridMultilevel"/>
    <w:tmpl w:val="21D43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A9C7C56"/>
    <w:multiLevelType w:val="hybridMultilevel"/>
    <w:tmpl w:val="9574F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8"/>
  </w:num>
  <w:num w:numId="4">
    <w:abstractNumId w:val="13"/>
  </w:num>
  <w:num w:numId="5">
    <w:abstractNumId w:val="15"/>
  </w:num>
  <w:num w:numId="6">
    <w:abstractNumId w:val="16"/>
  </w:num>
  <w:num w:numId="7">
    <w:abstractNumId w:val="14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  <w:num w:numId="17">
    <w:abstractNumId w:val="18"/>
  </w:num>
  <w:num w:numId="18">
    <w:abstractNumId w:val="10"/>
  </w:num>
  <w:num w:numId="19">
    <w:abstractNumId w:val="19"/>
  </w:num>
  <w:num w:numId="20">
    <w:abstractNumId w:val="17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952"/>
    <w:rsid w:val="00016917"/>
    <w:rsid w:val="000228C0"/>
    <w:rsid w:val="00122300"/>
    <w:rsid w:val="0015571D"/>
    <w:rsid w:val="00164D64"/>
    <w:rsid w:val="001668E8"/>
    <w:rsid w:val="00190922"/>
    <w:rsid w:val="00192BA9"/>
    <w:rsid w:val="001C30B8"/>
    <w:rsid w:val="00274952"/>
    <w:rsid w:val="002D6D73"/>
    <w:rsid w:val="002F1C41"/>
    <w:rsid w:val="00333914"/>
    <w:rsid w:val="003C1E78"/>
    <w:rsid w:val="003E1CD2"/>
    <w:rsid w:val="00430D21"/>
    <w:rsid w:val="0047082C"/>
    <w:rsid w:val="00492067"/>
    <w:rsid w:val="00541D83"/>
    <w:rsid w:val="00566A88"/>
    <w:rsid w:val="0057215C"/>
    <w:rsid w:val="005F4F62"/>
    <w:rsid w:val="006C287D"/>
    <w:rsid w:val="006E4ED3"/>
    <w:rsid w:val="00712D08"/>
    <w:rsid w:val="00717041"/>
    <w:rsid w:val="00776ECC"/>
    <w:rsid w:val="007A0A5B"/>
    <w:rsid w:val="007B00EB"/>
    <w:rsid w:val="007B5BFF"/>
    <w:rsid w:val="00882E6A"/>
    <w:rsid w:val="009466EC"/>
    <w:rsid w:val="009B0674"/>
    <w:rsid w:val="00A723C6"/>
    <w:rsid w:val="00AA480C"/>
    <w:rsid w:val="00B46725"/>
    <w:rsid w:val="00D675E0"/>
    <w:rsid w:val="00DC56DC"/>
    <w:rsid w:val="00EF74E1"/>
    <w:rsid w:val="00F72A56"/>
    <w:rsid w:val="00F777B8"/>
    <w:rsid w:val="00FC7FAC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FAEA102-DA1A-40DE-871F-6EF862551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68E8"/>
  </w:style>
  <w:style w:type="paragraph" w:styleId="Heading1">
    <w:name w:val="heading 1"/>
    <w:basedOn w:val="Normal"/>
    <w:link w:val="Heading1Char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Heading2">
    <w:name w:val="heading 2"/>
    <w:basedOn w:val="Normal"/>
    <w:link w:val="Heading2Char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Heading3">
    <w:name w:val="heading 3"/>
    <w:basedOn w:val="Normal"/>
    <w:link w:val="Heading3Char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A88"/>
  </w:style>
  <w:style w:type="paragraph" w:styleId="Footer">
    <w:name w:val="footer"/>
    <w:basedOn w:val="Normal"/>
    <w:link w:val="FooterChar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668E8"/>
    <w:rPr>
      <w:caps/>
      <w:shd w:val="clear" w:color="auto" w:fill="F1D7E0" w:themeFill="accent2"/>
    </w:rPr>
  </w:style>
  <w:style w:type="paragraph" w:styleId="ListBullet">
    <w:name w:val="List Bullet"/>
    <w:basedOn w:val="Normal"/>
    <w:uiPriority w:val="11"/>
    <w:qFormat/>
    <w:pPr>
      <w:numPr>
        <w:numId w:val="1"/>
      </w:numPr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9"/>
    <w:rsid w:val="001668E8"/>
    <w:rPr>
      <w:caps/>
      <w:color w:val="5A1E3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F72A56"/>
    <w:rPr>
      <w:color w:val="5A1E34" w:themeColor="accent1" w:themeShade="80"/>
      <w:u w:val="single"/>
    </w:rPr>
  </w:style>
  <w:style w:type="paragraph" w:styleId="ListParagraph">
    <w:name w:val="List Paragraph"/>
    <w:basedOn w:val="Normal"/>
    <w:uiPriority w:val="34"/>
    <w:unhideWhenUsed/>
    <w:qFormat/>
    <w:rsid w:val="00F777B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777B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mailto:git@bitbucket.org:inventory-iad-project-2017/inventory-angular2-clientside.git" TargetMode="Externa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mailto:git@bitbucket.org:talhasaleem/inventory_expressjs_serverside.gi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F90F34506864452BEAC58C8B6094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31581C-837D-4ED3-A7E9-E666380D6550}"/>
      </w:docPartPr>
      <w:docPartBody>
        <w:p w:rsidR="00BB3389" w:rsidRDefault="00915995">
          <w:pPr>
            <w:pStyle w:val="2F90F34506864452BEAC58C8B6094B12"/>
          </w:pPr>
          <w:r>
            <w:t>Course Title</w:t>
          </w:r>
        </w:p>
      </w:docPartBody>
    </w:docPart>
    <w:docPart>
      <w:docPartPr>
        <w:name w:val="71D6EE662B7E4DDA960EDB2F753BE0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294AE5-768B-4FD7-ABC7-5F1B8DFEEEA2}"/>
      </w:docPartPr>
      <w:docPartBody>
        <w:p w:rsidR="00BB3389" w:rsidRDefault="00915995">
          <w:pPr>
            <w:pStyle w:val="71D6EE662B7E4DDA960EDB2F753BE0B3"/>
          </w:pPr>
          <w:r>
            <w:t>Teacher’s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1F4E79" w:themeColor="accent1" w:themeShade="80"/>
      </w:rPr>
    </w:lvl>
  </w:abstractNum>
  <w:num w:numId="1">
    <w:abstractNumId w:val="0"/>
    <w:lvlOverride w:ilvl="0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995"/>
    <w:rsid w:val="00915995"/>
    <w:rsid w:val="009C5F11"/>
    <w:rsid w:val="00BB3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3B20F4C4D54A40A8C6F38C8ACD9FB5">
    <w:name w:val="443B20F4C4D54A40A8C6F38C8ACD9FB5"/>
  </w:style>
  <w:style w:type="paragraph" w:customStyle="1" w:styleId="1421CC8FAC0C4C08BAB31B3136D0F9C4">
    <w:name w:val="1421CC8FAC0C4C08BAB31B3136D0F9C4"/>
  </w:style>
  <w:style w:type="paragraph" w:customStyle="1" w:styleId="2F90F34506864452BEAC58C8B6094B12">
    <w:name w:val="2F90F34506864452BEAC58C8B6094B12"/>
  </w:style>
  <w:style w:type="paragraph" w:customStyle="1" w:styleId="71D6EE662B7E4DDA960EDB2F753BE0B3">
    <w:name w:val="71D6EE662B7E4DDA960EDB2F753BE0B3"/>
  </w:style>
  <w:style w:type="paragraph" w:customStyle="1" w:styleId="FBD2108686034E93B719A7001C69E5FB">
    <w:name w:val="FBD2108686034E93B719A7001C69E5FB"/>
  </w:style>
  <w:style w:type="paragraph" w:customStyle="1" w:styleId="90D7BB7486F54C62B626AD82B26AE80F">
    <w:name w:val="90D7BB7486F54C62B626AD82B26AE80F"/>
  </w:style>
  <w:style w:type="paragraph" w:customStyle="1" w:styleId="FE126E10F2FC4CAEA5AAEF8163968F51">
    <w:name w:val="FE126E10F2FC4CAEA5AAEF8163968F51"/>
  </w:style>
  <w:style w:type="paragraph" w:styleId="ListBullet">
    <w:name w:val="List Bullet"/>
    <w:basedOn w:val="Normal"/>
    <w:uiPriority w:val="11"/>
    <w:qFormat/>
    <w:pPr>
      <w:numPr>
        <w:numId w:val="1"/>
      </w:numPr>
      <w:spacing w:before="120" w:after="0" w:line="264" w:lineRule="auto"/>
    </w:pPr>
    <w:rPr>
      <w:color w:val="44546A" w:themeColor="text2"/>
      <w:lang w:eastAsia="ja-JP"/>
    </w:rPr>
  </w:style>
  <w:style w:type="paragraph" w:customStyle="1" w:styleId="B73CB27676144AF49252B9484694474D">
    <w:name w:val="B73CB27676144AF49252B9484694474D"/>
  </w:style>
  <w:style w:type="paragraph" w:customStyle="1" w:styleId="5603C51D21ED48E58E629E8A7214C361">
    <w:name w:val="5603C51D21ED48E58E629E8A7214C361"/>
  </w:style>
  <w:style w:type="paragraph" w:customStyle="1" w:styleId="FF4C0274161A427084281B8E490E83D9">
    <w:name w:val="FF4C0274161A427084281B8E490E83D9"/>
  </w:style>
  <w:style w:type="paragraph" w:customStyle="1" w:styleId="A49D3CB15F5645289A632C64AECD4F3B">
    <w:name w:val="A49D3CB15F5645289A632C64AECD4F3B"/>
  </w:style>
  <w:style w:type="paragraph" w:customStyle="1" w:styleId="0D125010F92340CD82783DE6E8FFE3A4">
    <w:name w:val="0D125010F92340CD82783DE6E8FFE3A4"/>
  </w:style>
  <w:style w:type="paragraph" w:customStyle="1" w:styleId="D1189B82A1E444EE9BEF34095D810707">
    <w:name w:val="D1189B82A1E444EE9BEF34095D810707"/>
  </w:style>
  <w:style w:type="paragraph" w:customStyle="1" w:styleId="F65F82D0CB0C4DF7BE1A69E3BDACBBDE">
    <w:name w:val="F65F82D0CB0C4DF7BE1A69E3BDACBB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AD08F-95D0-4D77-A8E0-6451C5287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</Template>
  <TotalTime>63</TotalTime>
  <Pages>8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2</cp:revision>
  <dcterms:created xsi:type="dcterms:W3CDTF">2017-07-12T08:10:00Z</dcterms:created>
  <dcterms:modified xsi:type="dcterms:W3CDTF">2017-07-13T12:36:00Z</dcterms:modified>
  <cp:contentStatus/>
</cp:coreProperties>
</file>